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D47FA23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7D0CA402" w14:textId="6693AAEC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12918FC" wp14:editId="0A26385A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830CF97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" strokecolor="#94b6d2 [3204]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8FCE0ED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84DDC35" w14:textId="6F17E260" w:rsidR="001B2ABD" w:rsidRPr="00384560" w:rsidRDefault="00F63971" w:rsidP="001B2ABD">
            <w:pPr>
              <w:pStyle w:val="Title"/>
              <w:rPr>
                <w:i/>
                <w:iCs/>
              </w:rPr>
            </w:pPr>
            <w:r w:rsidRPr="00384560">
              <w:rPr>
                <w:i/>
                <w:iCs/>
              </w:rPr>
              <w:t>Aditya mishra</w:t>
            </w:r>
          </w:p>
          <w:p w14:paraId="6E05BD9C" w14:textId="236D9411" w:rsidR="001B2ABD" w:rsidRDefault="001B2ABD" w:rsidP="001B2ABD">
            <w:pPr>
              <w:pStyle w:val="Subtitle"/>
            </w:pPr>
          </w:p>
        </w:tc>
      </w:tr>
      <w:tr w:rsidR="001B2ABD" w:rsidRPr="0032023C" w14:paraId="5276F0A9" w14:textId="77777777" w:rsidTr="001B2ABD">
        <w:tc>
          <w:tcPr>
            <w:tcW w:w="3600" w:type="dxa"/>
          </w:tcPr>
          <w:sdt>
            <w:sdt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id w:val="-1711873194"/>
              <w:placeholder>
                <w:docPart w:val="EB4B4249FA86443E91BF43276C7B90D6"/>
              </w:placeholder>
              <w:temporary/>
              <w:showingPlcHdr/>
              <w15:appearance w15:val="hidden"/>
            </w:sdtPr>
            <w:sdtEndPr/>
            <w:sdtContent>
              <w:p w14:paraId="1ADE487E" w14:textId="57C7CE18" w:rsidR="00036450" w:rsidRPr="0032023C" w:rsidRDefault="00036450" w:rsidP="00036450">
                <w:pPr>
                  <w:rPr>
                    <w:rFonts w:ascii="Georgia" w:hAnsi="Georgia"/>
                    <w:color w:val="3C484E"/>
                    <w:sz w:val="28"/>
                    <w:szCs w:val="28"/>
                    <w:shd w:val="clear" w:color="auto" w:fill="FFFFFF"/>
                  </w:rPr>
                </w:pPr>
                <w:r w:rsidRPr="005122D4">
                  <w:rPr>
                    <w:rFonts w:ascii="Georgia" w:hAnsi="Georgia"/>
                    <w:b/>
                    <w:bCs/>
                    <w:color w:val="3C484E"/>
                    <w:sz w:val="28"/>
                    <w:szCs w:val="28"/>
                    <w:shd w:val="clear" w:color="auto" w:fill="FFFFFF"/>
                  </w:rPr>
                  <w:t>Profile</w:t>
                </w:r>
              </w:p>
            </w:sdtContent>
          </w:sdt>
          <w:p w14:paraId="40C165DB" w14:textId="4C1947F9" w:rsidR="00A11FBD" w:rsidRPr="0032023C" w:rsidRDefault="00A11FBD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An articulate and </w:t>
            </w:r>
            <w:r w:rsidR="0032023C"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quick-thinking</w:t>
            </w: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young individual with a natural flair to communicate and build relationships</w:t>
            </w:r>
            <w:r w:rsidR="005122D4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,</w:t>
            </w:r>
            <w:r w:rsidR="005122D4"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</w:t>
            </w:r>
            <w:r w:rsidR="005122D4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s</w:t>
            </w:r>
            <w:r w:rsidR="005122D4"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trong ability to handle complex projects. Innovative, creative, and willing to contribute ideas and learn new things</w:t>
            </w: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</w:t>
            </w: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Excellent Communication skills to convince potential clients and customers.</w:t>
            </w:r>
          </w:p>
          <w:p w14:paraId="5F080C31" w14:textId="73AE4637" w:rsidR="0032023C" w:rsidRDefault="0032023C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Ready to work in a dynamic environment that offers opportunities to grow and learn new things in the </w: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any</w:t>
            </w:r>
            <w:r w:rsidRPr="0032023C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field.</w:t>
            </w:r>
          </w:p>
          <w:p w14:paraId="7FC8A835" w14:textId="77777777" w:rsidR="00F54F67" w:rsidRPr="0032023C" w:rsidRDefault="00F54F67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sdt>
            <w:sdt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id w:val="-1954003311"/>
              <w:placeholder>
                <w:docPart w:val="8DF57950556A4ED485B64DC4D2E07110"/>
              </w:placeholder>
              <w:temporary/>
              <w:showingPlcHdr/>
              <w15:appearance w15:val="hidden"/>
            </w:sdtPr>
            <w:sdtEndPr/>
            <w:sdtContent>
              <w:p w14:paraId="1325345D" w14:textId="76C8D7DC" w:rsidR="004D3011" w:rsidRPr="0032023C" w:rsidRDefault="00CB0055" w:rsidP="004D3011">
                <w:pPr>
                  <w:rPr>
                    <w:rFonts w:ascii="Georgia" w:hAnsi="Georgia"/>
                    <w:color w:val="3C484E"/>
                    <w:sz w:val="28"/>
                    <w:szCs w:val="28"/>
                    <w:shd w:val="clear" w:color="auto" w:fill="FFFFFF"/>
                  </w:rPr>
                </w:pPr>
                <w:r w:rsidRPr="00384560">
                  <w:rPr>
                    <w:rFonts w:ascii="Georgia" w:hAnsi="Georgia"/>
                    <w:b/>
                    <w:bCs/>
                    <w:color w:val="3C484E"/>
                    <w:sz w:val="28"/>
                    <w:szCs w:val="28"/>
                    <w:shd w:val="clear" w:color="auto" w:fill="FFFFFF"/>
                  </w:rPr>
                  <w:t>Contact</w:t>
                </w:r>
              </w:p>
            </w:sdtContent>
          </w:sdt>
          <w:p w14:paraId="694EFDA8" w14:textId="120E1CDE" w:rsidR="004D3011" w:rsidRDefault="005122D4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9315374850</w:t>
            </w:r>
          </w:p>
          <w:p w14:paraId="4276338F" w14:textId="77777777" w:rsidR="00F54F67" w:rsidRPr="0032023C" w:rsidRDefault="00F54F67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16661856" w14:textId="77777777" w:rsidR="004D3011" w:rsidRPr="0032023C" w:rsidRDefault="004D301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sdt>
            <w:sdt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id w:val="-240260293"/>
              <w:placeholder>
                <w:docPart w:val="11184F1FB4F246FCA2577C0508E9EB92"/>
              </w:placeholder>
              <w:temporary/>
              <w:showingPlcHdr/>
              <w15:appearance w15:val="hidden"/>
            </w:sdtPr>
            <w:sdtEndPr/>
            <w:sdtContent>
              <w:p w14:paraId="65C049D8" w14:textId="77777777" w:rsidR="004D3011" w:rsidRPr="0032023C" w:rsidRDefault="004D3011" w:rsidP="004D3011">
                <w:pPr>
                  <w:rPr>
                    <w:rFonts w:ascii="Georgia" w:hAnsi="Georgia"/>
                    <w:color w:val="3C484E"/>
                    <w:sz w:val="28"/>
                    <w:szCs w:val="28"/>
                    <w:shd w:val="clear" w:color="auto" w:fill="FFFFFF"/>
                  </w:rPr>
                </w:pPr>
                <w:r w:rsidRPr="00384560">
                  <w:rPr>
                    <w:rFonts w:ascii="Georgia" w:hAnsi="Georgia"/>
                    <w:b/>
                    <w:bCs/>
                    <w:color w:val="3C484E"/>
                    <w:sz w:val="28"/>
                    <w:szCs w:val="28"/>
                    <w:shd w:val="clear" w:color="auto" w:fill="FFFFFF"/>
                  </w:rPr>
                  <w:t>EMAIL:</w:t>
                </w:r>
              </w:p>
            </w:sdtContent>
          </w:sdt>
          <w:p w14:paraId="5923E4A2" w14:textId="2E363E7C" w:rsidR="005122D4" w:rsidRDefault="005122D4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hyperlink r:id="rId8" w:history="1">
              <w:r w:rsidRPr="00B254F9">
                <w:rPr>
                  <w:rStyle w:val="Hyperlink"/>
                  <w:rFonts w:ascii="Georgia" w:hAnsi="Georgia"/>
                  <w:sz w:val="28"/>
                  <w:szCs w:val="28"/>
                  <w:shd w:val="clear" w:color="auto" w:fill="FFFFFF"/>
                </w:rPr>
                <w:t>Abirmehra5252@gmail.com</w:t>
              </w:r>
            </w:hyperlink>
          </w:p>
          <w:p w14:paraId="7207D6C3" w14:textId="31C6EE20" w:rsidR="00211390" w:rsidRDefault="00211390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0DCBBF7B" w14:textId="77777777" w:rsidR="00F54F67" w:rsidRDefault="00F54F67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59A85EAF" w14:textId="10F13F94" w:rsidR="00211390" w:rsidRDefault="00F54F67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 w:rsidRPr="00384560"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lastRenderedPageBreak/>
              <w:t>LinkedIn</w: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307898">
                <w:rPr>
                  <w:rStyle w:val="Hyperlink"/>
                  <w:rFonts w:ascii="Georgia" w:hAnsi="Georgia"/>
                  <w:sz w:val="28"/>
                  <w:szCs w:val="28"/>
                  <w:shd w:val="clear" w:color="auto" w:fill="FFFFFF"/>
                </w:rPr>
                <w:t>https://www.linkedin.com/in/aditya-mishra-0aa949208/</w:t>
              </w:r>
            </w:hyperlink>
          </w:p>
          <w:p w14:paraId="54BDFAD6" w14:textId="77777777" w:rsidR="00F54F67" w:rsidRPr="003E4AF1" w:rsidRDefault="00F54F67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  <w:lang w:val="en-IN"/>
              </w:rPr>
            </w:pPr>
          </w:p>
          <w:p w14:paraId="7A9C2E37" w14:textId="77777777" w:rsidR="00BB6D17" w:rsidRPr="003E4AF1" w:rsidRDefault="00BB6D17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  <w:lang w:val="en-IN"/>
              </w:rPr>
            </w:pPr>
          </w:p>
          <w:p w14:paraId="07575074" w14:textId="36BBAE8B" w:rsidR="004D3011" w:rsidRPr="0032023C" w:rsidRDefault="00F801ED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sdt>
              <w:sdtPr>
                <w:rPr>
                  <w:rFonts w:ascii="Georgia" w:hAnsi="Georgia"/>
                  <w:color w:val="3C484E"/>
                  <w:sz w:val="28"/>
                  <w:szCs w:val="28"/>
                  <w:shd w:val="clear" w:color="auto" w:fill="FFFFFF"/>
                </w:rPr>
                <w:id w:val="-1444214663"/>
                <w:placeholder>
                  <w:docPart w:val="04E867C6700742E3858136AA548C9894"/>
                </w:placeholder>
                <w:temporary/>
                <w:showingPlcHdr/>
                <w15:appearance w15:val="hidden"/>
              </w:sdtPr>
              <w:sdtEndPr/>
              <w:sdtContent>
                <w:r w:rsidR="00CB0055" w:rsidRPr="00384560">
                  <w:rPr>
                    <w:rFonts w:ascii="Georgia" w:hAnsi="Georgia"/>
                    <w:b/>
                    <w:bCs/>
                    <w:color w:val="3C484E"/>
                    <w:sz w:val="28"/>
                    <w:szCs w:val="28"/>
                    <w:shd w:val="clear" w:color="auto" w:fill="FFFFFF"/>
                  </w:rPr>
                  <w:t>Hobbies</w:t>
                </w:r>
              </w:sdtContent>
            </w:sdt>
          </w:p>
          <w:p w14:paraId="3BB62804" w14:textId="04BA169F" w:rsidR="004D3011" w:rsidRDefault="00BB6D17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Playing soccer</w:t>
            </w:r>
          </w:p>
          <w:p w14:paraId="72027247" w14:textId="09D9A7E0" w:rsidR="00BB6D17" w:rsidRDefault="004D12E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Cycling</w:t>
            </w:r>
          </w:p>
          <w:p w14:paraId="7E09E6A2" w14:textId="1D70C06A" w:rsidR="004D12E1" w:rsidRDefault="004D12E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Meeting new people</w:t>
            </w:r>
          </w:p>
          <w:p w14:paraId="099272AF" w14:textId="0CBDB91B" w:rsidR="004D12E1" w:rsidRDefault="004D12E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Volunteering</w:t>
            </w:r>
          </w:p>
          <w:p w14:paraId="6572F781" w14:textId="3B18E4B7" w:rsidR="004D12E1" w:rsidRDefault="001623C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Travelling </w:t>
            </w:r>
          </w:p>
          <w:p w14:paraId="450B0BC9" w14:textId="2E2B9C4A" w:rsidR="00211390" w:rsidRPr="0032023C" w:rsidRDefault="00211390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Music </w:t>
            </w:r>
          </w:p>
          <w:p w14:paraId="5629EBEE" w14:textId="2E13D1AB" w:rsidR="004D3011" w:rsidRPr="0032023C" w:rsidRDefault="004D301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214CF86F" w14:textId="445F7B30" w:rsidR="004D3011" w:rsidRPr="0032023C" w:rsidRDefault="004D301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20E36E2D" w14:textId="4AFEC38C" w:rsidR="004D3011" w:rsidRPr="0032023C" w:rsidRDefault="004D3011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0" w:type="dxa"/>
          </w:tcPr>
          <w:p w14:paraId="5006827F" w14:textId="77777777" w:rsidR="001B2ABD" w:rsidRPr="0032023C" w:rsidRDefault="001B2ABD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6470" w:type="dxa"/>
          </w:tcPr>
          <w:sdt>
            <w:sdt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id w:val="1049110328"/>
              <w:placeholder>
                <w:docPart w:val="9D9600154B734318BD4539ADCA9F92C4"/>
              </w:placeholder>
              <w:temporary/>
              <w:showingPlcHdr/>
              <w15:appearance w15:val="hidden"/>
            </w:sdtPr>
            <w:sdtEndPr/>
            <w:sdtContent>
              <w:p w14:paraId="24C92D49" w14:textId="77777777" w:rsidR="001B2ABD" w:rsidRPr="0032023C" w:rsidRDefault="00E25A26" w:rsidP="0032023C">
                <w:pPr>
                  <w:pBdr>
                    <w:bottom w:val="single" w:sz="8" w:space="1" w:color="94B6D2" w:themeColor="accent1"/>
                  </w:pBdr>
                  <w:rPr>
                    <w:rFonts w:ascii="Georgia" w:hAnsi="Georgia"/>
                    <w:color w:val="3C484E"/>
                    <w:sz w:val="28"/>
                    <w:szCs w:val="28"/>
                    <w:shd w:val="clear" w:color="auto" w:fill="FFFFFF"/>
                  </w:rPr>
                </w:pPr>
                <w:r w:rsidRPr="005122D4">
                  <w:rPr>
                    <w:rFonts w:ascii="Georgia" w:hAnsi="Georgia"/>
                    <w:b/>
                    <w:bCs/>
                    <w:color w:val="3C484E"/>
                    <w:sz w:val="28"/>
                    <w:szCs w:val="28"/>
                    <w:shd w:val="clear" w:color="auto" w:fill="FFFFFF"/>
                  </w:rPr>
                  <w:t>EDUCATION</w:t>
                </w:r>
              </w:p>
            </w:sdtContent>
          </w:sdt>
          <w:p w14:paraId="2B4EAC12" w14:textId="77777777" w:rsidR="00E060E4" w:rsidRDefault="00E060E4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23119F0C" w14:textId="1EFD4BAD" w:rsidR="00E060E4" w:rsidRDefault="00E060E4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Currently pursuing BBA from North cap university at CGPA 8.6</w:t>
            </w:r>
          </w:p>
          <w:p w14:paraId="764CE2C4" w14:textId="77777777" w:rsidR="00E060E4" w:rsidRDefault="00E060E4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54DB199E" w14:textId="042BE58A" w:rsidR="00036450" w:rsidRDefault="005122D4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St. Soldier </w:t>
            </w:r>
            <w:r w:rsidR="00514666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Public School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3115"/>
            </w:tblGrid>
            <w:tr w:rsidR="00514666" w14:paraId="22E48141" w14:textId="77777777" w:rsidTr="00514666">
              <w:tc>
                <w:tcPr>
                  <w:tcW w:w="3115" w:type="dxa"/>
                </w:tcPr>
                <w:p w14:paraId="67CA076C" w14:textId="2A20BC77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Class</w:t>
                  </w:r>
                </w:p>
              </w:tc>
              <w:tc>
                <w:tcPr>
                  <w:tcW w:w="3115" w:type="dxa"/>
                </w:tcPr>
                <w:p w14:paraId="4C8B9BCA" w14:textId="0A8CC8CF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 xml:space="preserve">Percentage </w:t>
                  </w:r>
                </w:p>
              </w:tc>
            </w:tr>
            <w:tr w:rsidR="00514666" w14:paraId="45727E37" w14:textId="77777777" w:rsidTr="00514666">
              <w:tc>
                <w:tcPr>
                  <w:tcW w:w="3115" w:type="dxa"/>
                </w:tcPr>
                <w:p w14:paraId="333F7188" w14:textId="28AC6645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10</w:t>
                  </w:r>
                  <w:r w:rsidRPr="00514666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  <w:vertAlign w:val="superscript"/>
                    </w:rPr>
                    <w:t>th</w:t>
                  </w: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="00E060E4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C.B.</w:t>
                  </w:r>
                  <w:proofErr w:type="gramStart"/>
                  <w:r w:rsidR="00E060E4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S.E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23F33CDC" w14:textId="58A6311B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74%</w:t>
                  </w:r>
                </w:p>
              </w:tc>
            </w:tr>
            <w:tr w:rsidR="00514666" w14:paraId="7BE3C30A" w14:textId="77777777" w:rsidTr="00514666">
              <w:tc>
                <w:tcPr>
                  <w:tcW w:w="3115" w:type="dxa"/>
                </w:tcPr>
                <w:p w14:paraId="5460E9F5" w14:textId="3AFA200D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12</w:t>
                  </w:r>
                  <w:r w:rsidRPr="00514666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  <w:vertAlign w:val="superscript"/>
                    </w:rPr>
                    <w:t>th</w:t>
                  </w: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="00E060E4" w:rsidRPr="00E060E4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C.B.</w:t>
                  </w:r>
                  <w:proofErr w:type="gramStart"/>
                  <w:r w:rsidR="00E060E4" w:rsidRPr="00E060E4"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S.E</w:t>
                  </w:r>
                  <w:proofErr w:type="gramEnd"/>
                </w:p>
              </w:tc>
              <w:tc>
                <w:tcPr>
                  <w:tcW w:w="3115" w:type="dxa"/>
                </w:tcPr>
                <w:p w14:paraId="24FC3E03" w14:textId="67490DB0" w:rsidR="00514666" w:rsidRDefault="00514666" w:rsidP="0032023C">
                  <w:pP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Georgia" w:hAnsi="Georgia"/>
                      <w:color w:val="3C484E"/>
                      <w:sz w:val="28"/>
                      <w:szCs w:val="28"/>
                      <w:shd w:val="clear" w:color="auto" w:fill="FFFFFF"/>
                    </w:rPr>
                    <w:t>78%</w:t>
                  </w:r>
                </w:p>
              </w:tc>
            </w:tr>
          </w:tbl>
          <w:p w14:paraId="2DE98149" w14:textId="6DF72A9E" w:rsidR="00EE7C8B" w:rsidRDefault="00EE7C8B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</w:p>
          <w:p w14:paraId="2A038975" w14:textId="77777777" w:rsidR="00EE7C8B" w:rsidRDefault="00EE7C8B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</w:p>
          <w:p w14:paraId="46593B20" w14:textId="7B545C3D" w:rsidR="00EE7C8B" w:rsidRDefault="00583019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b/>
                <w:bCs/>
                <w:noProof/>
                <w:color w:val="3C484E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E6396E1" wp14:editId="04EEBEE7">
                      <wp:simplePos x="0" y="0"/>
                      <wp:positionH relativeFrom="column">
                        <wp:posOffset>11940</wp:posOffset>
                      </wp:positionH>
                      <wp:positionV relativeFrom="paragraph">
                        <wp:posOffset>205363</wp:posOffset>
                      </wp:positionV>
                      <wp:extent cx="3851809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5180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26229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5pt,16.15pt" to="304.2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" strokecolor="#7ba79d [3208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Experience</w:t>
            </w:r>
          </w:p>
          <w:p w14:paraId="30C0A99C" w14:textId="0665C7F7" w:rsidR="00EE7C8B" w:rsidRPr="00583019" w:rsidRDefault="00583019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Work as event manager at various event in school and in college </w:t>
            </w:r>
          </w:p>
          <w:p w14:paraId="7270BBF3" w14:textId="5CF622E3" w:rsidR="00EE7C8B" w:rsidRDefault="00583019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Work as a team leader in various group projects</w:t>
            </w:r>
          </w:p>
          <w:p w14:paraId="36BBBF4A" w14:textId="77777777" w:rsidR="00EE7C8B" w:rsidRDefault="00EE7C8B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</w:p>
          <w:p w14:paraId="34141949" w14:textId="03E29171" w:rsidR="00036450" w:rsidRPr="005122D4" w:rsidRDefault="00211390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Tool</w:t>
            </w:r>
            <w:r w:rsidR="00384560"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s</w:t>
            </w:r>
            <w: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 xml:space="preserve"> known</w:t>
            </w:r>
          </w:p>
          <w:p w14:paraId="1CCD7421" w14:textId="0F2613CF" w:rsidR="00036450" w:rsidRDefault="00EE7C8B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E</w:t>
            </w:r>
            <w:r w:rsidR="00D50BB8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xcel</w:t>
            </w:r>
          </w:p>
          <w:p w14:paraId="2DA1954C" w14:textId="329176ED" w:rsidR="00D50BB8" w:rsidRDefault="00D50BB8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MS </w:t>
            </w:r>
            <w:r w:rsidR="00EE7C8B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W</w: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ord</w:t>
            </w:r>
            <w:r w:rsidR="00EE7C8B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M</w:t>
            </w:r>
            <w:r w:rsidR="00EE7C8B"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S</w: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 PowerPoint </w:t>
            </w:r>
          </w:p>
          <w:p w14:paraId="576E0A1B" w14:textId="0EFC2FF7" w:rsidR="00EE7C8B" w:rsidRDefault="00D50BB8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Python</w:t>
            </w:r>
          </w:p>
          <w:p w14:paraId="3DE88971" w14:textId="7865AD36" w:rsidR="00211390" w:rsidRDefault="00211390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Canva</w:t>
            </w:r>
          </w:p>
          <w:p w14:paraId="6E304640" w14:textId="77777777" w:rsidR="004D188B" w:rsidRPr="0032023C" w:rsidRDefault="004D188B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31884881" w14:textId="327943C0" w:rsidR="00F63971" w:rsidRPr="00F70ADF" w:rsidRDefault="00F70ADF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L</w:t>
            </w:r>
            <w:r w:rsidRPr="00F70ADF"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anguages</w:t>
            </w:r>
          </w:p>
          <w:p w14:paraId="27079590" w14:textId="4D286932" w:rsidR="00F63971" w:rsidRDefault="00F70ADF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Hindi </w:t>
            </w:r>
          </w:p>
          <w:p w14:paraId="01AAC777" w14:textId="77777777" w:rsidR="00F70ADF" w:rsidRDefault="00F70ADF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English </w:t>
            </w:r>
          </w:p>
          <w:p w14:paraId="225877D6" w14:textId="12EBF88C" w:rsidR="00F70ADF" w:rsidRPr="0032023C" w:rsidRDefault="00F70ADF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Spanish</w:t>
            </w:r>
          </w:p>
          <w:p w14:paraId="209D824A" w14:textId="774C85EC" w:rsidR="004D3011" w:rsidRDefault="004D3011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4DBA9589" w14:textId="0A078AB4" w:rsidR="00384560" w:rsidRDefault="00384560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41227E8C" w14:textId="77777777" w:rsidR="00384560" w:rsidRPr="0032023C" w:rsidRDefault="00384560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559C1BBC" w14:textId="77777777" w:rsidR="004D3011" w:rsidRPr="0032023C" w:rsidRDefault="004D3011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60E0E6BE" w14:textId="07708D1F" w:rsidR="00036450" w:rsidRPr="00384560" w:rsidRDefault="00384560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  <w:r w:rsidRPr="00384560"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lastRenderedPageBreak/>
              <w:t>Skills</w:t>
            </w:r>
          </w:p>
          <w:p w14:paraId="58123DCA" w14:textId="77777777" w:rsidR="00036450" w:rsidRDefault="003E171B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Excellent team leader</w:t>
            </w:r>
          </w:p>
          <w:p w14:paraId="54C3B7F4" w14:textId="1CE98B60" w:rsidR="003E171B" w:rsidRDefault="00962C8B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Adaptability</w:t>
            </w:r>
          </w:p>
          <w:p w14:paraId="4694A96E" w14:textId="6A78A02C" w:rsidR="00962C8B" w:rsidRDefault="00962C8B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Time management </w:t>
            </w:r>
          </w:p>
          <w:p w14:paraId="30A5B351" w14:textId="37CE3752" w:rsidR="00962C8B" w:rsidRDefault="00962C8B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 xml:space="preserve">Always ready to learn new things </w:t>
            </w:r>
          </w:p>
          <w:p w14:paraId="0D7639D5" w14:textId="2A952C88" w:rsidR="00211390" w:rsidRDefault="00211390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Communication skill</w:t>
            </w:r>
          </w:p>
          <w:p w14:paraId="0D9A1E1C" w14:textId="65F5AAD8" w:rsidR="00211390" w:rsidRDefault="00211390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Event management</w:t>
            </w:r>
          </w:p>
          <w:p w14:paraId="61A5FD8D" w14:textId="1220DB8C" w:rsidR="00211390" w:rsidRDefault="00211390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Calculations</w:t>
            </w:r>
          </w:p>
          <w:p w14:paraId="119347FA" w14:textId="5A3D0B8C" w:rsidR="00F54F67" w:rsidRDefault="00F54F67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72F0EFDE" w14:textId="202F1B13" w:rsidR="00F54F67" w:rsidRDefault="00F54F67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4A2E7275" w14:textId="1E5BD37B" w:rsidR="00F54F67" w:rsidRPr="00384560" w:rsidRDefault="00233183" w:rsidP="004D3011">
            <w:pPr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</w:pPr>
            <w:r w:rsidRPr="00384560">
              <w:rPr>
                <w:rFonts w:ascii="Georgia" w:hAnsi="Georgia"/>
                <w:b/>
                <w:bCs/>
                <w:color w:val="3C484E"/>
                <w:sz w:val="28"/>
                <w:szCs w:val="28"/>
                <w:shd w:val="clear" w:color="auto" w:fill="FFFFFF"/>
              </w:rPr>
              <w:t>Certification</w:t>
            </w:r>
          </w:p>
          <w:p w14:paraId="007DCFBE" w14:textId="77777777" w:rsidR="00962C8B" w:rsidRDefault="00233183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noProof/>
                <w:color w:val="3C484E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3ED718" wp14:editId="382FB6A2">
                      <wp:simplePos x="0" y="0"/>
                      <wp:positionH relativeFrom="column">
                        <wp:posOffset>52402</wp:posOffset>
                      </wp:positionH>
                      <wp:positionV relativeFrom="paragraph">
                        <wp:posOffset>12155</wp:posOffset>
                      </wp:positionV>
                      <wp:extent cx="3754704" cy="0"/>
                      <wp:effectExtent l="0" t="0" r="0" b="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5470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1FFFD7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15pt,.95pt" to="299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" strokecolor="#94b6d2 [3204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Advanced Excel</w:t>
            </w:r>
          </w:p>
          <w:p w14:paraId="79CA2E60" w14:textId="0BAA2B82" w:rsidR="00233183" w:rsidRDefault="00233183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Basics of Financial Markets</w:t>
            </w:r>
          </w:p>
          <w:p w14:paraId="1E17D805" w14:textId="77777777" w:rsidR="00233183" w:rsidRDefault="00233183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  <w: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  <w:t>Digital Marketing</w:t>
            </w:r>
          </w:p>
          <w:p w14:paraId="2F00F2FF" w14:textId="430B285A" w:rsidR="00233183" w:rsidRPr="0032023C" w:rsidRDefault="00233183" w:rsidP="004D3011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</w:tc>
      </w:tr>
      <w:tr w:rsidR="003E171B" w:rsidRPr="0032023C" w14:paraId="6CD3CDEA" w14:textId="77777777" w:rsidTr="001B2ABD">
        <w:tc>
          <w:tcPr>
            <w:tcW w:w="3600" w:type="dxa"/>
          </w:tcPr>
          <w:p w14:paraId="15F5D066" w14:textId="3F6BD8ED" w:rsidR="003E171B" w:rsidRPr="0032023C" w:rsidRDefault="003E171B" w:rsidP="00036450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20" w:type="dxa"/>
          </w:tcPr>
          <w:p w14:paraId="1248A0EA" w14:textId="77777777" w:rsidR="003E171B" w:rsidRPr="0032023C" w:rsidRDefault="003E171B" w:rsidP="0032023C">
            <w:pP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6470" w:type="dxa"/>
          </w:tcPr>
          <w:p w14:paraId="56575D37" w14:textId="77777777" w:rsidR="003E171B" w:rsidRDefault="003E171B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color w:val="3C484E"/>
                <w:sz w:val="28"/>
                <w:szCs w:val="28"/>
                <w:shd w:val="clear" w:color="auto" w:fill="FFFFFF"/>
              </w:rPr>
            </w:pPr>
          </w:p>
          <w:p w14:paraId="0751EBE8" w14:textId="448A9690" w:rsidR="00211390" w:rsidRPr="00384560" w:rsidRDefault="00211390" w:rsidP="0032023C">
            <w:pPr>
              <w:pBdr>
                <w:bottom w:val="single" w:sz="8" w:space="1" w:color="94B6D2" w:themeColor="accent1"/>
              </w:pBdr>
              <w:rPr>
                <w:rFonts w:ascii="Georgia" w:hAnsi="Georgia"/>
                <w:b/>
                <w:bCs/>
                <w:color w:val="3C484E"/>
                <w:sz w:val="32"/>
                <w:szCs w:val="32"/>
                <w:shd w:val="clear" w:color="auto" w:fill="FFFFFF"/>
              </w:rPr>
            </w:pPr>
            <w:r w:rsidRPr="00384560">
              <w:rPr>
                <w:rFonts w:ascii="Georgia" w:hAnsi="Georgia"/>
                <w:b/>
                <w:bCs/>
                <w:color w:val="3C484E"/>
                <w:sz w:val="32"/>
                <w:szCs w:val="32"/>
                <w:shd w:val="clear" w:color="auto" w:fill="FFFFFF"/>
              </w:rPr>
              <w:t>Declaration</w:t>
            </w:r>
          </w:p>
        </w:tc>
      </w:tr>
    </w:tbl>
    <w:p w14:paraId="37FB5CEF" w14:textId="7DEFDDDA" w:rsidR="0043117B" w:rsidRDefault="00351404" w:rsidP="000C45FF">
      <w:pPr>
        <w:tabs>
          <w:tab w:val="left" w:pos="990"/>
        </w:tabs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13561B32" wp14:editId="3FB1EADD">
                <wp:simplePos x="0" y="0"/>
                <wp:positionH relativeFrom="page">
                  <wp:posOffset>3325495</wp:posOffset>
                </wp:positionH>
                <wp:positionV relativeFrom="paragraph">
                  <wp:posOffset>196850</wp:posOffset>
                </wp:positionV>
                <wp:extent cx="3883660" cy="86400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3660" cy="86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D08DF" w14:textId="7FE3BFEA" w:rsidR="00351404" w:rsidRPr="00351404" w:rsidRDefault="00351404" w:rsidP="00351404">
                            <w:pPr>
                              <w:pBdr>
                                <w:top w:val="single" w:sz="24" w:space="10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51404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I hereby affirm the information given in their document is correct to best of my knowledge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61B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1.85pt;margin-top:15.5pt;width:305.8pt;height:68.05pt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" filled="f" stroked="f">
                <v:textbox>
                  <w:txbxContent>
                    <w:p w14:paraId="558D08DF" w14:textId="7FE3BFEA" w:rsidR="00351404" w:rsidRPr="00351404" w:rsidRDefault="00351404" w:rsidP="00351404">
                      <w:pPr>
                        <w:pBdr>
                          <w:top w:val="single" w:sz="24" w:space="10" w:color="94B6D2" w:themeColor="accent1"/>
                          <w:bottom w:val="single" w:sz="24" w:space="8" w:color="94B6D2" w:themeColor="accent1"/>
                        </w:pBd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51404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I hereby affirm the information given in their document is correct to best of my knowledge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E4AF1">
        <w:t xml:space="preserve">                                                                                              </w:t>
      </w:r>
    </w:p>
    <w:p w14:paraId="761F027B" w14:textId="1EAF267E" w:rsidR="003E4AF1" w:rsidRDefault="003E4AF1" w:rsidP="000C45FF">
      <w:pPr>
        <w:tabs>
          <w:tab w:val="left" w:pos="990"/>
        </w:tabs>
      </w:pPr>
    </w:p>
    <w:p w14:paraId="4064625A" w14:textId="661DE179" w:rsidR="003E4AF1" w:rsidRDefault="003E4AF1" w:rsidP="000C45FF">
      <w:pPr>
        <w:tabs>
          <w:tab w:val="left" w:pos="990"/>
        </w:tabs>
      </w:pPr>
    </w:p>
    <w:p w14:paraId="235FC370" w14:textId="67A073E2" w:rsidR="003E4AF1" w:rsidRDefault="003E4AF1" w:rsidP="000C45FF">
      <w:pPr>
        <w:tabs>
          <w:tab w:val="left" w:pos="990"/>
        </w:tabs>
      </w:pPr>
      <w:r>
        <w:t xml:space="preserve">       </w:t>
      </w:r>
    </w:p>
    <w:p w14:paraId="118A85D6" w14:textId="5811F496" w:rsidR="003E4AF1" w:rsidRDefault="003E4AF1" w:rsidP="000C45FF">
      <w:pPr>
        <w:tabs>
          <w:tab w:val="left" w:pos="990"/>
        </w:tabs>
      </w:pPr>
      <w:r>
        <w:t xml:space="preserve">                                         </w:t>
      </w:r>
    </w:p>
    <w:p w14:paraId="43E1091D" w14:textId="008EBEE4" w:rsidR="003E4AF1" w:rsidRDefault="003E4AF1" w:rsidP="000C45FF">
      <w:pPr>
        <w:tabs>
          <w:tab w:val="left" w:pos="990"/>
        </w:tabs>
      </w:pPr>
      <w:r>
        <w:t xml:space="preserve">                                                                                                                                                        </w:t>
      </w:r>
    </w:p>
    <w:p w14:paraId="7F3DDE9B" w14:textId="0391DFD7" w:rsidR="003E4AF1" w:rsidRDefault="003E4AF1" w:rsidP="000C45FF">
      <w:pPr>
        <w:tabs>
          <w:tab w:val="left" w:pos="990"/>
        </w:tabs>
      </w:pPr>
    </w:p>
    <w:p w14:paraId="0E44FFF8" w14:textId="081C7DCD" w:rsidR="003E4AF1" w:rsidRDefault="003E4AF1" w:rsidP="000C45FF">
      <w:pPr>
        <w:tabs>
          <w:tab w:val="left" w:pos="990"/>
        </w:tabs>
      </w:pPr>
    </w:p>
    <w:p w14:paraId="4812D77F" w14:textId="197C36F4" w:rsidR="003E4AF1" w:rsidRDefault="003E4AF1" w:rsidP="000C45FF">
      <w:pPr>
        <w:tabs>
          <w:tab w:val="left" w:pos="990"/>
        </w:tabs>
      </w:pPr>
      <w:r>
        <w:t xml:space="preserve"> </w:t>
      </w:r>
    </w:p>
    <w:p w14:paraId="4D54E33D" w14:textId="10592186" w:rsidR="003E4AF1" w:rsidRPr="00233183" w:rsidRDefault="003E4AF1" w:rsidP="000C45FF">
      <w:pPr>
        <w:tabs>
          <w:tab w:val="left" w:pos="990"/>
        </w:tabs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t xml:space="preserve">                                                                                                                                                                   </w:t>
      </w:r>
      <w:r w:rsidRPr="00233183">
        <w:rPr>
          <w:sz w:val="28"/>
          <w:szCs w:val="28"/>
          <w:u w:val="single"/>
        </w:rPr>
        <w:t xml:space="preserve"> </w:t>
      </w:r>
      <w:r w:rsidRPr="0023318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Aditya Mishra</w:t>
      </w:r>
    </w:p>
    <w:sectPr w:rsidR="003E4AF1" w:rsidRPr="00233183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EB69B" w14:textId="77777777" w:rsidR="00F801ED" w:rsidRDefault="00F801ED" w:rsidP="000C45FF">
      <w:r>
        <w:separator/>
      </w:r>
    </w:p>
  </w:endnote>
  <w:endnote w:type="continuationSeparator" w:id="0">
    <w:p w14:paraId="332B3434" w14:textId="77777777" w:rsidR="00F801ED" w:rsidRDefault="00F801E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302FF" w14:textId="77777777" w:rsidR="00F801ED" w:rsidRDefault="00F801ED" w:rsidP="000C45FF">
      <w:r>
        <w:separator/>
      </w:r>
    </w:p>
  </w:footnote>
  <w:footnote w:type="continuationSeparator" w:id="0">
    <w:p w14:paraId="4EB207F5" w14:textId="77777777" w:rsidR="00F801ED" w:rsidRDefault="00F801E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B377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FD45C25" wp14:editId="00DFC84B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971"/>
    <w:rsid w:val="00036450"/>
    <w:rsid w:val="00094499"/>
    <w:rsid w:val="000C45FF"/>
    <w:rsid w:val="000E3FD1"/>
    <w:rsid w:val="00112054"/>
    <w:rsid w:val="001317D8"/>
    <w:rsid w:val="001525E1"/>
    <w:rsid w:val="001623C1"/>
    <w:rsid w:val="00180329"/>
    <w:rsid w:val="0019001F"/>
    <w:rsid w:val="001A74A5"/>
    <w:rsid w:val="001B2ABD"/>
    <w:rsid w:val="001E0391"/>
    <w:rsid w:val="001E1759"/>
    <w:rsid w:val="001F1ECC"/>
    <w:rsid w:val="00211390"/>
    <w:rsid w:val="00233183"/>
    <w:rsid w:val="002400EB"/>
    <w:rsid w:val="00256CF7"/>
    <w:rsid w:val="00281FD5"/>
    <w:rsid w:val="0030481B"/>
    <w:rsid w:val="003156FC"/>
    <w:rsid w:val="0032023C"/>
    <w:rsid w:val="003254B5"/>
    <w:rsid w:val="00351404"/>
    <w:rsid w:val="0037121F"/>
    <w:rsid w:val="00384560"/>
    <w:rsid w:val="003910D8"/>
    <w:rsid w:val="003A6B7D"/>
    <w:rsid w:val="003B06CA"/>
    <w:rsid w:val="003E171B"/>
    <w:rsid w:val="003E4AF1"/>
    <w:rsid w:val="004071FC"/>
    <w:rsid w:val="00445947"/>
    <w:rsid w:val="004813B3"/>
    <w:rsid w:val="00496591"/>
    <w:rsid w:val="004C63E4"/>
    <w:rsid w:val="004D12E1"/>
    <w:rsid w:val="004D188B"/>
    <w:rsid w:val="004D3011"/>
    <w:rsid w:val="005122D4"/>
    <w:rsid w:val="00514666"/>
    <w:rsid w:val="005262AC"/>
    <w:rsid w:val="00583019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962C8B"/>
    <w:rsid w:val="00A11FBD"/>
    <w:rsid w:val="00A2118D"/>
    <w:rsid w:val="00AD0A50"/>
    <w:rsid w:val="00AD76E2"/>
    <w:rsid w:val="00B20152"/>
    <w:rsid w:val="00B359E4"/>
    <w:rsid w:val="00B57D98"/>
    <w:rsid w:val="00B70850"/>
    <w:rsid w:val="00BB6D17"/>
    <w:rsid w:val="00C066B6"/>
    <w:rsid w:val="00C37BA1"/>
    <w:rsid w:val="00C4674C"/>
    <w:rsid w:val="00C506CF"/>
    <w:rsid w:val="00C72BED"/>
    <w:rsid w:val="00C77175"/>
    <w:rsid w:val="00C9578B"/>
    <w:rsid w:val="00CB0055"/>
    <w:rsid w:val="00D2522B"/>
    <w:rsid w:val="00D422DE"/>
    <w:rsid w:val="00D50BB8"/>
    <w:rsid w:val="00D5459D"/>
    <w:rsid w:val="00DA1F4D"/>
    <w:rsid w:val="00DD172A"/>
    <w:rsid w:val="00E060E4"/>
    <w:rsid w:val="00E25A26"/>
    <w:rsid w:val="00E4381A"/>
    <w:rsid w:val="00E55D74"/>
    <w:rsid w:val="00EE7C8B"/>
    <w:rsid w:val="00F54F67"/>
    <w:rsid w:val="00F60274"/>
    <w:rsid w:val="00F63971"/>
    <w:rsid w:val="00F70ADF"/>
    <w:rsid w:val="00F77FB9"/>
    <w:rsid w:val="00F801ED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8638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irmehra5252@gmail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linkedin.com/in/aditya-mishra-0aa949208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itya%20mishra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B4B4249FA86443E91BF43276C7B9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B2F4BB-3917-4E9A-A307-0C5B421C32EF}"/>
      </w:docPartPr>
      <w:docPartBody>
        <w:p w:rsidR="00000000" w:rsidRDefault="00DC19AE">
          <w:pPr>
            <w:pStyle w:val="EB4B4249FA86443E91BF43276C7B90D6"/>
          </w:pPr>
          <w:r w:rsidRPr="00D5459D">
            <w:t>Profile</w:t>
          </w:r>
        </w:p>
      </w:docPartBody>
    </w:docPart>
    <w:docPart>
      <w:docPartPr>
        <w:name w:val="8DF57950556A4ED485B64DC4D2E07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009DA0-9302-40F1-A725-A522C41A5685}"/>
      </w:docPartPr>
      <w:docPartBody>
        <w:p w:rsidR="00000000" w:rsidRDefault="00DC19AE">
          <w:pPr>
            <w:pStyle w:val="8DF57950556A4ED485B64DC4D2E07110"/>
          </w:pPr>
          <w:r w:rsidRPr="00CB0055">
            <w:t>Contact</w:t>
          </w:r>
        </w:p>
      </w:docPartBody>
    </w:docPart>
    <w:docPart>
      <w:docPartPr>
        <w:name w:val="11184F1FB4F246FCA2577C0508E9E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DA0C3-EB0A-4FEE-9205-AD3AB22853D4}"/>
      </w:docPartPr>
      <w:docPartBody>
        <w:p w:rsidR="00000000" w:rsidRDefault="00DC19AE">
          <w:pPr>
            <w:pStyle w:val="11184F1FB4F246FCA2577C0508E9EB92"/>
          </w:pPr>
          <w:r w:rsidRPr="004D3011">
            <w:t>EMAIL:</w:t>
          </w:r>
        </w:p>
      </w:docPartBody>
    </w:docPart>
    <w:docPart>
      <w:docPartPr>
        <w:name w:val="04E867C6700742E3858136AA548C98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7BAD3-270A-4BEC-BA56-2B81B32E3081}"/>
      </w:docPartPr>
      <w:docPartBody>
        <w:p w:rsidR="00000000" w:rsidRDefault="00DC19AE">
          <w:pPr>
            <w:pStyle w:val="04E867C6700742E3858136AA548C9894"/>
          </w:pPr>
          <w:r w:rsidRPr="00CB0055">
            <w:t>Hobbies</w:t>
          </w:r>
        </w:p>
      </w:docPartBody>
    </w:docPart>
    <w:docPart>
      <w:docPartPr>
        <w:name w:val="9D9600154B734318BD4539ADCA9F9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98F58-EE8B-428F-8948-00D44A3348D5}"/>
      </w:docPartPr>
      <w:docPartBody>
        <w:p w:rsidR="00000000" w:rsidRDefault="00DC19AE">
          <w:pPr>
            <w:pStyle w:val="9D9600154B734318BD4539ADCA9F92C4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1E"/>
    <w:rsid w:val="00DC19AE"/>
    <w:rsid w:val="00DE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125970386644ED84D40A79D9237F83">
    <w:name w:val="E5125970386644ED84D40A79D9237F83"/>
  </w:style>
  <w:style w:type="paragraph" w:customStyle="1" w:styleId="07A88887DAE54F4D9136E8D88AE8BE38">
    <w:name w:val="07A88887DAE54F4D9136E8D88AE8BE38"/>
  </w:style>
  <w:style w:type="paragraph" w:customStyle="1" w:styleId="EB4B4249FA86443E91BF43276C7B90D6">
    <w:name w:val="EB4B4249FA86443E91BF43276C7B90D6"/>
  </w:style>
  <w:style w:type="paragraph" w:customStyle="1" w:styleId="ECEB79FEACC7400D85F31D850DC3E10E">
    <w:name w:val="ECEB79FEACC7400D85F31D850DC3E10E"/>
  </w:style>
  <w:style w:type="paragraph" w:customStyle="1" w:styleId="8DF57950556A4ED485B64DC4D2E07110">
    <w:name w:val="8DF57950556A4ED485B64DC4D2E07110"/>
  </w:style>
  <w:style w:type="paragraph" w:customStyle="1" w:styleId="E7E25CBE417047E9A76115D903D93424">
    <w:name w:val="E7E25CBE417047E9A76115D903D93424"/>
  </w:style>
  <w:style w:type="paragraph" w:customStyle="1" w:styleId="3165B7BF745B4EB2A5E5436BDA978B51">
    <w:name w:val="3165B7BF745B4EB2A5E5436BDA978B51"/>
  </w:style>
  <w:style w:type="paragraph" w:customStyle="1" w:styleId="EA95E8F4BF7349058F4FA838B63A7099">
    <w:name w:val="EA95E8F4BF7349058F4FA838B63A7099"/>
  </w:style>
  <w:style w:type="paragraph" w:customStyle="1" w:styleId="B5D82008DC8147EABEFABFCED77AA400">
    <w:name w:val="B5D82008DC8147EABEFABFCED77AA400"/>
  </w:style>
  <w:style w:type="paragraph" w:customStyle="1" w:styleId="11184F1FB4F246FCA2577C0508E9EB92">
    <w:name w:val="11184F1FB4F246FCA2577C0508E9EB9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9878967876984AE1B68B289B642A5893">
    <w:name w:val="9878967876984AE1B68B289B642A5893"/>
  </w:style>
  <w:style w:type="paragraph" w:customStyle="1" w:styleId="04E867C6700742E3858136AA548C9894">
    <w:name w:val="04E867C6700742E3858136AA548C9894"/>
  </w:style>
  <w:style w:type="paragraph" w:customStyle="1" w:styleId="7B12724552614339A86CFEEF7DC35B6B">
    <w:name w:val="7B12724552614339A86CFEEF7DC35B6B"/>
  </w:style>
  <w:style w:type="paragraph" w:customStyle="1" w:styleId="64F7A54B9997488CA6B525F390486B48">
    <w:name w:val="64F7A54B9997488CA6B525F390486B48"/>
  </w:style>
  <w:style w:type="paragraph" w:customStyle="1" w:styleId="C22B54BCA5B449D19A8C703D553F2B04">
    <w:name w:val="C22B54BCA5B449D19A8C703D553F2B04"/>
  </w:style>
  <w:style w:type="paragraph" w:customStyle="1" w:styleId="82894CC5A19747DE960197470C186D61">
    <w:name w:val="82894CC5A19747DE960197470C186D61"/>
  </w:style>
  <w:style w:type="paragraph" w:customStyle="1" w:styleId="9D9600154B734318BD4539ADCA9F92C4">
    <w:name w:val="9D9600154B734318BD4539ADCA9F92C4"/>
  </w:style>
  <w:style w:type="paragraph" w:customStyle="1" w:styleId="61E6EDC9279D4CC4BDD2F7BCFEED7E33">
    <w:name w:val="61E6EDC9279D4CC4BDD2F7BCFEED7E33"/>
  </w:style>
  <w:style w:type="paragraph" w:customStyle="1" w:styleId="24547EB7207E403E81EF74A393FB8DF7">
    <w:name w:val="24547EB7207E403E81EF74A393FB8DF7"/>
  </w:style>
  <w:style w:type="paragraph" w:customStyle="1" w:styleId="514E7FCE211D4BD4AE65718945683E5F">
    <w:name w:val="514E7FCE211D4BD4AE65718945683E5F"/>
  </w:style>
  <w:style w:type="paragraph" w:customStyle="1" w:styleId="2B1ACB906D8F41D7AE775AD0769EA883">
    <w:name w:val="2B1ACB906D8F41D7AE775AD0769EA883"/>
  </w:style>
  <w:style w:type="paragraph" w:customStyle="1" w:styleId="C077E7EE826D4D15BF6A42AB804A4DD7">
    <w:name w:val="C077E7EE826D4D15BF6A42AB804A4DD7"/>
  </w:style>
  <w:style w:type="paragraph" w:customStyle="1" w:styleId="12CAD135110D4BE4863772FF006973F7">
    <w:name w:val="12CAD135110D4BE4863772FF006973F7"/>
  </w:style>
  <w:style w:type="paragraph" w:customStyle="1" w:styleId="2739E6CFE04D49A68FC2AF37A4BC1932">
    <w:name w:val="2739E6CFE04D49A68FC2AF37A4BC1932"/>
  </w:style>
  <w:style w:type="paragraph" w:customStyle="1" w:styleId="CE7B6A2EBB054FADADC52DE89AC95DAC">
    <w:name w:val="CE7B6A2EBB054FADADC52DE89AC95DAC"/>
  </w:style>
  <w:style w:type="paragraph" w:customStyle="1" w:styleId="36561C0253E747739548EB47E8EA0943">
    <w:name w:val="36561C0253E747739548EB47E8EA0943"/>
  </w:style>
  <w:style w:type="paragraph" w:customStyle="1" w:styleId="223BB98E75754A33BE2D7AED08AE5020">
    <w:name w:val="223BB98E75754A33BE2D7AED08AE5020"/>
  </w:style>
  <w:style w:type="paragraph" w:customStyle="1" w:styleId="6FC07C9FD5A746C7937E96928CC16413">
    <w:name w:val="6FC07C9FD5A746C7937E96928CC16413"/>
  </w:style>
  <w:style w:type="paragraph" w:customStyle="1" w:styleId="E119DDBAC536464EB55A11300A7C38A7">
    <w:name w:val="E119DDBAC536464EB55A11300A7C38A7"/>
  </w:style>
  <w:style w:type="paragraph" w:customStyle="1" w:styleId="DD10D0D1D72045558449D0A5A5127540">
    <w:name w:val="DD10D0D1D72045558449D0A5A5127540"/>
  </w:style>
  <w:style w:type="paragraph" w:customStyle="1" w:styleId="50F7B519B9874A87BDA5CD1F2BE78133">
    <w:name w:val="50F7B519B9874A87BDA5CD1F2BE78133"/>
  </w:style>
  <w:style w:type="paragraph" w:customStyle="1" w:styleId="B632FEEA25164E78953E0E4F7CA5C119">
    <w:name w:val="B632FEEA25164E78953E0E4F7CA5C119"/>
  </w:style>
  <w:style w:type="paragraph" w:customStyle="1" w:styleId="1D7CACE223F34DF19564661748DEA579">
    <w:name w:val="1D7CACE223F34DF19564661748DEA579"/>
  </w:style>
  <w:style w:type="paragraph" w:customStyle="1" w:styleId="C7A9EE066AF84078A8B9EF2CB6CBA30A">
    <w:name w:val="C7A9EE066AF84078A8B9EF2CB6CBA30A"/>
  </w:style>
  <w:style w:type="paragraph" w:customStyle="1" w:styleId="8542BC970731434E89F6935527666E2B">
    <w:name w:val="8542BC970731434E89F6935527666E2B"/>
  </w:style>
  <w:style w:type="paragraph" w:customStyle="1" w:styleId="3B27D8E5B323490E90587341506B984A">
    <w:name w:val="3B27D8E5B323490E90587341506B984A"/>
  </w:style>
  <w:style w:type="paragraph" w:customStyle="1" w:styleId="0403F2A89958427B9C543007AD86A6CD">
    <w:name w:val="0403F2A89958427B9C543007AD86A6CD"/>
  </w:style>
  <w:style w:type="paragraph" w:customStyle="1" w:styleId="F2FD098008C44C6E9D1D6D776DBFC187">
    <w:name w:val="F2FD098008C44C6E9D1D6D776DBFC187"/>
  </w:style>
  <w:style w:type="paragraph" w:customStyle="1" w:styleId="7F75E033EAF3481C9BE6BB5306608D02">
    <w:name w:val="7F75E033EAF3481C9BE6BB5306608D02"/>
  </w:style>
  <w:style w:type="paragraph" w:customStyle="1" w:styleId="F02D84E185DB4872B253AB59B2AC5620">
    <w:name w:val="F02D84E185DB4872B253AB59B2AC562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16DD50CCBA674525AE67CA51212B5EB4">
    <w:name w:val="16DD50CCBA674525AE67CA51212B5EB4"/>
  </w:style>
  <w:style w:type="paragraph" w:customStyle="1" w:styleId="43049A5949B846C7A4518B47E93887DB">
    <w:name w:val="43049A5949B846C7A4518B47E93887DB"/>
    <w:rsid w:val="00DE601E"/>
  </w:style>
  <w:style w:type="paragraph" w:customStyle="1" w:styleId="77FC5FD8577C4D339FF107B8E059347F">
    <w:name w:val="77FC5FD8577C4D339FF107B8E059347F"/>
    <w:rsid w:val="00DE601E"/>
  </w:style>
  <w:style w:type="paragraph" w:customStyle="1" w:styleId="671F7C4309714363B9F15DCCCF86198A">
    <w:name w:val="671F7C4309714363B9F15DCCCF86198A"/>
    <w:rsid w:val="00DE601E"/>
  </w:style>
  <w:style w:type="paragraph" w:customStyle="1" w:styleId="D81E63B54E5942F7B6CB6034C491003C">
    <w:name w:val="D81E63B54E5942F7B6CB6034C491003C"/>
    <w:rsid w:val="00DE601E"/>
  </w:style>
  <w:style w:type="paragraph" w:customStyle="1" w:styleId="DCCD57B6EF154DE3952E7DA62941FF91">
    <w:name w:val="DCCD57B6EF154DE3952E7DA62941FF91"/>
    <w:rsid w:val="00DE601E"/>
  </w:style>
  <w:style w:type="paragraph" w:customStyle="1" w:styleId="589E5758AF604A6B837904D09F6DFA88">
    <w:name w:val="589E5758AF604A6B837904D09F6DFA88"/>
    <w:rsid w:val="00DE601E"/>
  </w:style>
  <w:style w:type="paragraph" w:customStyle="1" w:styleId="A19C0C02BC9D4FC19CAD84707FC392F3">
    <w:name w:val="A19C0C02BC9D4FC19CAD84707FC392F3"/>
    <w:rsid w:val="00DE601E"/>
  </w:style>
  <w:style w:type="paragraph" w:customStyle="1" w:styleId="47AEA484D0C4439D8B48C85976AF2CDC">
    <w:name w:val="47AEA484D0C4439D8B48C85976AF2CDC"/>
    <w:rsid w:val="00DE60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2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2022-05-27T07:58:00Z</dcterms:created>
  <dcterms:modified xsi:type="dcterms:W3CDTF">2022-05-27T12:52:00Z</dcterms:modified>
</cp:coreProperties>
</file>